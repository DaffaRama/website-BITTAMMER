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14:paraId="1715C15E" w14:textId="77777777" w:rsidTr="001B2ABD">
        <w:trPr>
          <w:trHeight w:val="4410"/>
        </w:trPr>
        <w:tc>
          <w:tcPr>
            <w:tcW w:w="3600" w:type="dxa"/>
            <w:vAlign w:val="bottom"/>
          </w:tcPr>
          <w:p w14:paraId="5E98FF74" w14:textId="0C1A03FF" w:rsidR="001B2ABD" w:rsidRDefault="00AA6293" w:rsidP="001B2ABD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5D17FC9E" wp14:editId="4BA9A3B9">
                  <wp:extent cx="2080260" cy="2080260"/>
                  <wp:effectExtent l="0" t="0" r="0" b="0"/>
                  <wp:docPr id="107207262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072626" name="Picture 1072072626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0263" cy="2080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>,,,</w:t>
            </w:r>
          </w:p>
        </w:tc>
        <w:tc>
          <w:tcPr>
            <w:tcW w:w="720" w:type="dxa"/>
          </w:tcPr>
          <w:p w14:paraId="2E8CF7A2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7F2E39DE" w14:textId="1FA19B8C" w:rsidR="00B64C0E" w:rsidRDefault="00AA6293" w:rsidP="00B64C0E">
            <w:pPr>
              <w:pStyle w:val="Title"/>
              <w:jc w:val="center"/>
            </w:pPr>
            <w:r>
              <w:t>BIT Tamer</w:t>
            </w:r>
          </w:p>
          <w:p w14:paraId="7104CA4E" w14:textId="2B6EF3DC" w:rsidR="001B2ABD" w:rsidRDefault="00B64C0E" w:rsidP="00B64C0E">
            <w:pPr>
              <w:pStyle w:val="Title"/>
              <w:jc w:val="center"/>
              <w:rPr>
                <w:sz w:val="56"/>
                <w:szCs w:val="56"/>
              </w:rPr>
            </w:pPr>
            <w:r w:rsidRPr="00B64C0E">
              <w:rPr>
                <w:sz w:val="56"/>
                <w:szCs w:val="56"/>
              </w:rPr>
              <w:t>Adoption form</w:t>
            </w:r>
          </w:p>
          <w:p w14:paraId="5A8DFC49" w14:textId="141473A9" w:rsidR="00B64C0E" w:rsidRDefault="00B64C0E" w:rsidP="00B64C0E"/>
          <w:p w14:paraId="6FA5C686" w14:textId="77777777" w:rsidR="00B64C0E" w:rsidRPr="00B64C0E" w:rsidRDefault="00B64C0E" w:rsidP="00B64C0E"/>
          <w:p w14:paraId="5FD204FA" w14:textId="57A43F3C" w:rsidR="001B2ABD" w:rsidRDefault="001B2ABD" w:rsidP="001B2ABD">
            <w:pPr>
              <w:pStyle w:val="Subtitle"/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547"/>
        <w:tblOverlap w:val="never"/>
        <w:tblW w:w="5000" w:type="pct"/>
        <w:tblLook w:val="04A0" w:firstRow="1" w:lastRow="0" w:firstColumn="1" w:lastColumn="0" w:noHBand="0" w:noVBand="1"/>
      </w:tblPr>
      <w:tblGrid>
        <w:gridCol w:w="3429"/>
        <w:gridCol w:w="7361"/>
      </w:tblGrid>
      <w:tr w:rsidR="00B64C0E" w14:paraId="6E9CD005" w14:textId="77777777" w:rsidTr="00FC60FB">
        <w:trPr>
          <w:trHeight w:val="1177"/>
        </w:trPr>
        <w:tc>
          <w:tcPr>
            <w:tcW w:w="1589" w:type="pct"/>
          </w:tcPr>
          <w:p w14:paraId="61B1AFFB" w14:textId="246426E3" w:rsidR="00B64C0E" w:rsidRDefault="00FC60FB" w:rsidP="00B64C0E">
            <w:pPr>
              <w:pStyle w:val="Subtitle"/>
              <w:jc w:val="center"/>
            </w:pPr>
            <w:r w:rsidRPr="00AA6293">
              <w:rPr>
                <w:spacing w:val="78"/>
                <w:w w:val="100"/>
              </w:rPr>
              <w:t>Full Nam</w:t>
            </w:r>
            <w:r w:rsidRPr="00AA6293">
              <w:rPr>
                <w:spacing w:val="7"/>
                <w:w w:val="100"/>
              </w:rPr>
              <w:t>e</w:t>
            </w:r>
          </w:p>
        </w:tc>
        <w:tc>
          <w:tcPr>
            <w:tcW w:w="3411" w:type="pct"/>
          </w:tcPr>
          <w:p w14:paraId="78B90FB7" w14:textId="77777777" w:rsidR="00B64C0E" w:rsidRDefault="00B64C0E" w:rsidP="00B64C0E">
            <w:pPr>
              <w:pStyle w:val="Subtitle"/>
            </w:pPr>
          </w:p>
        </w:tc>
      </w:tr>
      <w:tr w:rsidR="00B64C0E" w14:paraId="4A7D8B4B" w14:textId="77777777" w:rsidTr="00FC60FB">
        <w:trPr>
          <w:trHeight w:val="1177"/>
        </w:trPr>
        <w:tc>
          <w:tcPr>
            <w:tcW w:w="1589" w:type="pct"/>
          </w:tcPr>
          <w:p w14:paraId="10E5496E" w14:textId="5B8CDD9B" w:rsidR="00B64C0E" w:rsidRDefault="00FC60FB" w:rsidP="00B64C0E">
            <w:pPr>
              <w:pStyle w:val="Subtitle"/>
              <w:jc w:val="center"/>
            </w:pPr>
            <w:r>
              <w:rPr>
                <w:spacing w:val="1"/>
                <w:w w:val="48"/>
              </w:rPr>
              <w:t>IC Number/Passport Numbe</w:t>
            </w:r>
            <w:r>
              <w:rPr>
                <w:spacing w:val="16"/>
                <w:w w:val="48"/>
              </w:rPr>
              <w:t>r</w:t>
            </w:r>
          </w:p>
        </w:tc>
        <w:tc>
          <w:tcPr>
            <w:tcW w:w="3411" w:type="pct"/>
          </w:tcPr>
          <w:p w14:paraId="473EACF2" w14:textId="77777777" w:rsidR="00B64C0E" w:rsidRDefault="00B64C0E" w:rsidP="00B64C0E">
            <w:pPr>
              <w:pStyle w:val="Subtitle"/>
            </w:pPr>
          </w:p>
        </w:tc>
      </w:tr>
      <w:tr w:rsidR="00B64C0E" w14:paraId="344A8D3D" w14:textId="77777777" w:rsidTr="00FC60FB">
        <w:trPr>
          <w:trHeight w:val="1177"/>
        </w:trPr>
        <w:tc>
          <w:tcPr>
            <w:tcW w:w="1589" w:type="pct"/>
          </w:tcPr>
          <w:p w14:paraId="4D558BBF" w14:textId="4F31D5FC" w:rsidR="00B64C0E" w:rsidRDefault="00FC60FB" w:rsidP="00B64C0E">
            <w:pPr>
              <w:pStyle w:val="Subtitle"/>
              <w:jc w:val="center"/>
            </w:pPr>
            <w:r w:rsidRPr="00AA6293">
              <w:rPr>
                <w:spacing w:val="155"/>
                <w:w w:val="100"/>
              </w:rPr>
              <w:t>Addres</w:t>
            </w:r>
            <w:r w:rsidRPr="00AA6293">
              <w:rPr>
                <w:spacing w:val="3"/>
                <w:w w:val="100"/>
              </w:rPr>
              <w:t>s</w:t>
            </w:r>
          </w:p>
        </w:tc>
        <w:tc>
          <w:tcPr>
            <w:tcW w:w="3411" w:type="pct"/>
          </w:tcPr>
          <w:p w14:paraId="65DEED82" w14:textId="77777777" w:rsidR="00B64C0E" w:rsidRDefault="00B64C0E" w:rsidP="00B64C0E">
            <w:pPr>
              <w:pStyle w:val="Subtitle"/>
            </w:pPr>
          </w:p>
        </w:tc>
      </w:tr>
      <w:tr w:rsidR="00B64C0E" w14:paraId="61A3FE48" w14:textId="77777777" w:rsidTr="00FC60FB">
        <w:trPr>
          <w:trHeight w:val="1177"/>
        </w:trPr>
        <w:tc>
          <w:tcPr>
            <w:tcW w:w="1589" w:type="pct"/>
          </w:tcPr>
          <w:p w14:paraId="2B191E0D" w14:textId="5DF17750" w:rsidR="00B64C0E" w:rsidRDefault="00FC60FB" w:rsidP="00B64C0E">
            <w:pPr>
              <w:pStyle w:val="Subtitle"/>
              <w:jc w:val="center"/>
            </w:pPr>
            <w:r w:rsidRPr="00AA6293">
              <w:rPr>
                <w:spacing w:val="750"/>
                <w:w w:val="100"/>
              </w:rPr>
              <w:t>Ag</w:t>
            </w:r>
            <w:r w:rsidRPr="00AA6293">
              <w:rPr>
                <w:spacing w:val="0"/>
                <w:w w:val="100"/>
              </w:rPr>
              <w:t>e</w:t>
            </w:r>
          </w:p>
        </w:tc>
        <w:tc>
          <w:tcPr>
            <w:tcW w:w="3411" w:type="pct"/>
          </w:tcPr>
          <w:p w14:paraId="7DA297BC" w14:textId="77777777" w:rsidR="00B64C0E" w:rsidRDefault="00B64C0E" w:rsidP="00B64C0E">
            <w:pPr>
              <w:pStyle w:val="Subtitle"/>
            </w:pPr>
          </w:p>
        </w:tc>
      </w:tr>
      <w:tr w:rsidR="00B64C0E" w14:paraId="7D12D84E" w14:textId="77777777" w:rsidTr="00FC60FB">
        <w:trPr>
          <w:trHeight w:val="1177"/>
        </w:trPr>
        <w:tc>
          <w:tcPr>
            <w:tcW w:w="1589" w:type="pct"/>
          </w:tcPr>
          <w:p w14:paraId="6B5EFB14" w14:textId="55E77345" w:rsidR="00B64C0E" w:rsidRDefault="00FC60FB" w:rsidP="00B64C0E">
            <w:pPr>
              <w:pStyle w:val="Subtitle"/>
              <w:jc w:val="center"/>
            </w:pPr>
            <w:r w:rsidRPr="00AA6293">
              <w:rPr>
                <w:spacing w:val="788"/>
                <w:w w:val="100"/>
              </w:rPr>
              <w:t>Jo</w:t>
            </w:r>
            <w:r w:rsidRPr="00AA6293">
              <w:rPr>
                <w:spacing w:val="2"/>
                <w:w w:val="100"/>
              </w:rPr>
              <w:t>b</w:t>
            </w:r>
          </w:p>
        </w:tc>
        <w:tc>
          <w:tcPr>
            <w:tcW w:w="3411" w:type="pct"/>
          </w:tcPr>
          <w:p w14:paraId="35D30FD3" w14:textId="77777777" w:rsidR="00B64C0E" w:rsidRDefault="00B64C0E" w:rsidP="00B64C0E">
            <w:pPr>
              <w:pStyle w:val="Subtitle"/>
            </w:pPr>
          </w:p>
        </w:tc>
      </w:tr>
      <w:tr w:rsidR="00B64C0E" w14:paraId="4415D0E5" w14:textId="77777777" w:rsidTr="00FC60FB">
        <w:trPr>
          <w:trHeight w:val="1177"/>
        </w:trPr>
        <w:tc>
          <w:tcPr>
            <w:tcW w:w="1589" w:type="pct"/>
          </w:tcPr>
          <w:p w14:paraId="5701338D" w14:textId="434D0850" w:rsidR="00B64C0E" w:rsidRDefault="00FC60FB" w:rsidP="00B64C0E">
            <w:pPr>
              <w:pStyle w:val="Subtitle"/>
              <w:jc w:val="center"/>
            </w:pPr>
            <w:r w:rsidRPr="00AA6293">
              <w:rPr>
                <w:spacing w:val="47"/>
                <w:w w:val="100"/>
              </w:rPr>
              <w:t>Experienc</w:t>
            </w:r>
            <w:r w:rsidRPr="00AA6293">
              <w:rPr>
                <w:spacing w:val="8"/>
                <w:w w:val="100"/>
              </w:rPr>
              <w:t>e</w:t>
            </w:r>
          </w:p>
        </w:tc>
        <w:tc>
          <w:tcPr>
            <w:tcW w:w="3411" w:type="pct"/>
          </w:tcPr>
          <w:p w14:paraId="642394F1" w14:textId="77777777" w:rsidR="00B64C0E" w:rsidRDefault="00B64C0E" w:rsidP="00B64C0E">
            <w:pPr>
              <w:pStyle w:val="Subtitle"/>
            </w:pPr>
          </w:p>
        </w:tc>
      </w:tr>
      <w:tr w:rsidR="00B64C0E" w14:paraId="7AF9EEBE" w14:textId="77777777" w:rsidTr="00FC60FB">
        <w:trPr>
          <w:trHeight w:val="1177"/>
        </w:trPr>
        <w:tc>
          <w:tcPr>
            <w:tcW w:w="1589" w:type="pct"/>
          </w:tcPr>
          <w:p w14:paraId="13FBB7E3" w14:textId="3AEEDA1A" w:rsidR="00B64C0E" w:rsidRDefault="00FC60FB" w:rsidP="00B64C0E">
            <w:pPr>
              <w:pStyle w:val="Subtitle"/>
              <w:jc w:val="center"/>
            </w:pPr>
            <w:r>
              <w:rPr>
                <w:spacing w:val="2"/>
                <w:w w:val="63"/>
              </w:rPr>
              <w:t>Additional Comment</w:t>
            </w:r>
            <w:r>
              <w:rPr>
                <w:spacing w:val="0"/>
                <w:w w:val="63"/>
              </w:rPr>
              <w:t>s</w:t>
            </w:r>
          </w:p>
        </w:tc>
        <w:tc>
          <w:tcPr>
            <w:tcW w:w="3411" w:type="pct"/>
          </w:tcPr>
          <w:p w14:paraId="3ACA3903" w14:textId="77777777" w:rsidR="00B64C0E" w:rsidRDefault="00B64C0E" w:rsidP="00B64C0E">
            <w:pPr>
              <w:pStyle w:val="Subtitle"/>
            </w:pPr>
          </w:p>
        </w:tc>
      </w:tr>
    </w:tbl>
    <w:p w14:paraId="60B68135" w14:textId="77777777" w:rsidR="00000000" w:rsidRDefault="00000000" w:rsidP="000C45FF">
      <w:pPr>
        <w:tabs>
          <w:tab w:val="left" w:pos="990"/>
        </w:tabs>
      </w:pPr>
    </w:p>
    <w:sectPr w:rsidR="0043117B" w:rsidSect="000C45FF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02087" w14:textId="77777777" w:rsidR="00AC7526" w:rsidRDefault="00AC7526" w:rsidP="000C45FF">
      <w:r>
        <w:separator/>
      </w:r>
    </w:p>
  </w:endnote>
  <w:endnote w:type="continuationSeparator" w:id="0">
    <w:p w14:paraId="6AA3F2BD" w14:textId="77777777" w:rsidR="00AC7526" w:rsidRDefault="00AC7526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29903" w14:textId="77777777" w:rsidR="00AC7526" w:rsidRDefault="00AC7526" w:rsidP="000C45FF">
      <w:r>
        <w:separator/>
      </w:r>
    </w:p>
  </w:footnote>
  <w:footnote w:type="continuationSeparator" w:id="0">
    <w:p w14:paraId="2D60DAC2" w14:textId="77777777" w:rsidR="00AC7526" w:rsidRDefault="00AC7526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9D00F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48CFCFB" wp14:editId="7FD1DE0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C0E"/>
    <w:rsid w:val="00036450"/>
    <w:rsid w:val="00094499"/>
    <w:rsid w:val="000C45FF"/>
    <w:rsid w:val="000E3FD1"/>
    <w:rsid w:val="00112054"/>
    <w:rsid w:val="001525E1"/>
    <w:rsid w:val="00180329"/>
    <w:rsid w:val="0019001F"/>
    <w:rsid w:val="001A677C"/>
    <w:rsid w:val="001A74A5"/>
    <w:rsid w:val="001B2ABD"/>
    <w:rsid w:val="001E0391"/>
    <w:rsid w:val="001E1759"/>
    <w:rsid w:val="001F1ECC"/>
    <w:rsid w:val="002400EB"/>
    <w:rsid w:val="00256CF7"/>
    <w:rsid w:val="00281FD5"/>
    <w:rsid w:val="0030481B"/>
    <w:rsid w:val="003156FC"/>
    <w:rsid w:val="003254B5"/>
    <w:rsid w:val="0037121F"/>
    <w:rsid w:val="003A6B7D"/>
    <w:rsid w:val="003B06CA"/>
    <w:rsid w:val="004071FC"/>
    <w:rsid w:val="00445947"/>
    <w:rsid w:val="004813B3"/>
    <w:rsid w:val="00496591"/>
    <w:rsid w:val="004C63E4"/>
    <w:rsid w:val="004D3011"/>
    <w:rsid w:val="005262AC"/>
    <w:rsid w:val="005E39D5"/>
    <w:rsid w:val="00600670"/>
    <w:rsid w:val="0062123A"/>
    <w:rsid w:val="00646E75"/>
    <w:rsid w:val="006771D0"/>
    <w:rsid w:val="00715FCB"/>
    <w:rsid w:val="00743101"/>
    <w:rsid w:val="007775E1"/>
    <w:rsid w:val="007867A0"/>
    <w:rsid w:val="007927F5"/>
    <w:rsid w:val="00802CA0"/>
    <w:rsid w:val="009260CD"/>
    <w:rsid w:val="00952C25"/>
    <w:rsid w:val="00A2118D"/>
    <w:rsid w:val="00A4499A"/>
    <w:rsid w:val="00AA6293"/>
    <w:rsid w:val="00AC7526"/>
    <w:rsid w:val="00AD76E2"/>
    <w:rsid w:val="00B20152"/>
    <w:rsid w:val="00B359E4"/>
    <w:rsid w:val="00B364F1"/>
    <w:rsid w:val="00B57D98"/>
    <w:rsid w:val="00B64C0E"/>
    <w:rsid w:val="00B70850"/>
    <w:rsid w:val="00B86B32"/>
    <w:rsid w:val="00C066B6"/>
    <w:rsid w:val="00C37BA1"/>
    <w:rsid w:val="00C4674C"/>
    <w:rsid w:val="00C506CF"/>
    <w:rsid w:val="00C72BED"/>
    <w:rsid w:val="00C9578B"/>
    <w:rsid w:val="00CB0055"/>
    <w:rsid w:val="00D2522B"/>
    <w:rsid w:val="00D422DE"/>
    <w:rsid w:val="00D5459D"/>
    <w:rsid w:val="00DA1F4D"/>
    <w:rsid w:val="00DD172A"/>
    <w:rsid w:val="00E25A26"/>
    <w:rsid w:val="00E4381A"/>
    <w:rsid w:val="00E55D74"/>
    <w:rsid w:val="00F60274"/>
    <w:rsid w:val="00F77FB9"/>
    <w:rsid w:val="00FB068F"/>
    <w:rsid w:val="00FC6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8E0499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yce\AppData\Local\Microsoft\Office\16.0\DTS\en-US%7b81010951-B835-4874-99DA-3DCB438EB7F5%7d\%7b49DFA737-9360-408D-8876-E9822C49DC85%7dtf00546271_win32.dotx" TargetMode="External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{49DFA737-9360-408D-8876-E9822C49DC85}tf00546271_win32</Template>
  <TotalTime>0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2021-04-12T11:07:00Z</dcterms:created>
  <dcterms:modified xsi:type="dcterms:W3CDTF">2025-01-17T12:35:00Z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